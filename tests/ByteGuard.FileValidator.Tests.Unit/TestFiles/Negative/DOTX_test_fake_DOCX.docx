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91852" w14:textId="69A9D2EA" w:rsidR="00D018D7" w:rsidRDefault="00A031CD">
      <w:r>
        <w:t>This is a DOTX test file.</w:t>
      </w:r>
    </w:p>
    <w:sectPr w:rsidR="00D018D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CD"/>
    <w:rsid w:val="006C66FE"/>
    <w:rsid w:val="00A031CD"/>
    <w:rsid w:val="00A44034"/>
    <w:rsid w:val="00D0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B19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03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03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03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03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03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03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03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03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03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03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03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03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031C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031C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031C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031C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031C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031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03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03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03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03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03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031C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031C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031C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03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031C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03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DOTX_test_fake_DOCX.dotx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Haase</dc:creator>
  <cp:keywords/>
  <dc:description/>
  <cp:lastModifiedBy>Christian Haase</cp:lastModifiedBy>
  <cp:revision>1</cp:revision>
  <dcterms:created xsi:type="dcterms:W3CDTF">2025-11-18T09:26:00Z</dcterms:created>
  <dcterms:modified xsi:type="dcterms:W3CDTF">2025-11-18T09:27:00Z</dcterms:modified>
</cp:coreProperties>
</file>